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750D4">
      <w:pPr>
        <w:spacing w:line="300" w:lineRule="auto"/>
        <w:rPr>
          <w:rFonts w:ascii="宋体" w:hAnsi="宋体"/>
          <w:b/>
          <w:bCs/>
          <w:sz w:val="52"/>
          <w:szCs w:val="52"/>
        </w:rPr>
      </w:pPr>
    </w:p>
    <w:p w14:paraId="268DF3E6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</w:p>
    <w:p w14:paraId="5E5001D4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</w:p>
    <w:p w14:paraId="6036872B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软件安全综合实践</w:t>
      </w:r>
    </w:p>
    <w:p w14:paraId="1E706147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</w:p>
    <w:p w14:paraId="7B1C1BE9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实验一：函数调用过程与栈帧</w:t>
      </w:r>
    </w:p>
    <w:p w14:paraId="26F025C2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586F487B">
      <w:pPr>
        <w:spacing w:line="300" w:lineRule="auto"/>
        <w:jc w:val="center"/>
        <w:rPr>
          <w:rFonts w:ascii="宋体" w:hAnsi="宋体"/>
          <w:b/>
          <w:bCs/>
          <w:spacing w:val="100"/>
          <w:kern w:val="11"/>
          <w:sz w:val="84"/>
          <w:szCs w:val="84"/>
        </w:rPr>
      </w:pPr>
    </w:p>
    <w:p w14:paraId="39D03889">
      <w:pPr>
        <w:spacing w:line="300" w:lineRule="auto"/>
        <w:jc w:val="center"/>
        <w:rPr>
          <w:rFonts w:ascii="宋体" w:hAnsi="宋体"/>
          <w:b/>
          <w:bCs/>
          <w:spacing w:val="100"/>
          <w:kern w:val="11"/>
          <w:sz w:val="84"/>
          <w:szCs w:val="84"/>
        </w:rPr>
      </w:pPr>
    </w:p>
    <w:p w14:paraId="65507B03">
      <w:pPr>
        <w:spacing w:line="300" w:lineRule="auto"/>
        <w:rPr>
          <w:rFonts w:hint="eastAsia"/>
          <w:b/>
          <w:bCs/>
          <w:sz w:val="36"/>
          <w:szCs w:val="36"/>
        </w:rPr>
      </w:pPr>
    </w:p>
    <w:p w14:paraId="5B8C17CD">
      <w:pPr>
        <w:spacing w:line="300" w:lineRule="auto"/>
        <w:ind w:firstLine="2168" w:firstLineChars="600"/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学院名称</w:t>
      </w:r>
      <w:r>
        <w:rPr>
          <w:rFonts w:hint="eastAsia"/>
          <w:b/>
          <w:bCs/>
          <w:sz w:val="36"/>
          <w:szCs w:val="36"/>
          <w:u w:val="thick"/>
        </w:rPr>
        <w:t xml:space="preserve">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>智能与计算学部</w:t>
      </w:r>
      <w:r>
        <w:rPr>
          <w:rFonts w:hint="eastAsia"/>
          <w:b/>
          <w:bCs/>
          <w:sz w:val="30"/>
          <w:szCs w:val="30"/>
          <w:u w:val="thick"/>
        </w:rPr>
        <w:t xml:space="preserve"> </w:t>
      </w:r>
      <w:r>
        <w:rPr>
          <w:b/>
          <w:bCs/>
          <w:sz w:val="30"/>
          <w:szCs w:val="30"/>
          <w:u w:val="thick"/>
        </w:rPr>
        <w:t xml:space="preserve"> </w:t>
      </w:r>
    </w:p>
    <w:p w14:paraId="2879FB06">
      <w:pPr>
        <w:spacing w:line="300" w:lineRule="auto"/>
        <w:ind w:firstLine="2168" w:firstLineChars="600"/>
        <w:rPr>
          <w:rFonts w:hint="eastAsia"/>
          <w:b/>
          <w:bCs/>
          <w:sz w:val="36"/>
          <w:szCs w:val="36"/>
          <w:u w:val="thick"/>
        </w:rPr>
      </w:pPr>
      <w:r>
        <w:rPr>
          <w:rFonts w:hint="eastAsia"/>
          <w:b/>
          <w:bCs/>
          <w:sz w:val="36"/>
          <w:szCs w:val="36"/>
        </w:rPr>
        <w:t>专</w:t>
      </w:r>
      <w:r>
        <w:rPr>
          <w:b/>
          <w:bCs/>
          <w:sz w:val="36"/>
          <w:szCs w:val="36"/>
        </w:rPr>
        <w:t xml:space="preserve">    </w:t>
      </w:r>
      <w:r>
        <w:rPr>
          <w:rFonts w:hint="eastAsia"/>
          <w:b/>
          <w:bCs/>
          <w:sz w:val="36"/>
          <w:szCs w:val="36"/>
        </w:rPr>
        <w:t>业</w:t>
      </w:r>
      <w:r>
        <w:rPr>
          <w:rFonts w:hint="eastAsia"/>
          <w:b/>
          <w:bCs/>
          <w:sz w:val="30"/>
          <w:szCs w:val="30"/>
          <w:u w:val="thick"/>
        </w:rPr>
        <w:t xml:space="preserve"> 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 xml:space="preserve">网络空间安全   </w:t>
      </w:r>
    </w:p>
    <w:p w14:paraId="6A9FF011">
      <w:pPr>
        <w:spacing w:line="300" w:lineRule="auto"/>
        <w:ind w:firstLine="2168" w:firstLineChars="600"/>
        <w:rPr>
          <w:rFonts w:hint="eastAsia"/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学生姓名</w:t>
      </w:r>
      <w:r>
        <w:rPr>
          <w:rFonts w:hint="eastAsia"/>
          <w:b/>
          <w:bCs/>
          <w:sz w:val="36"/>
          <w:szCs w:val="36"/>
          <w:u w:val="thick"/>
        </w:rPr>
        <w:t xml:space="preserve">                  </w:t>
      </w:r>
    </w:p>
    <w:p w14:paraId="14C9A2AE">
      <w:pPr>
        <w:spacing w:line="300" w:lineRule="auto"/>
        <w:ind w:firstLine="2168" w:firstLineChars="6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学</w:t>
      </w:r>
      <w:r>
        <w:rPr>
          <w:b/>
          <w:bCs/>
          <w:sz w:val="36"/>
          <w:szCs w:val="36"/>
        </w:rPr>
        <w:t xml:space="preserve">    </w:t>
      </w:r>
      <w:r>
        <w:rPr>
          <w:rFonts w:hint="eastAsia"/>
          <w:b/>
          <w:bCs/>
          <w:sz w:val="36"/>
          <w:szCs w:val="36"/>
        </w:rPr>
        <w:t>号</w:t>
      </w:r>
      <w:r>
        <w:rPr>
          <w:rFonts w:hint="eastAsia"/>
          <w:b/>
          <w:bCs/>
          <w:sz w:val="36"/>
          <w:szCs w:val="36"/>
          <w:u w:val="thick"/>
        </w:rPr>
        <w:t xml:space="preserve">  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 xml:space="preserve">            </w:t>
      </w:r>
      <w:r>
        <w:rPr>
          <w:b/>
          <w:bCs/>
          <w:sz w:val="36"/>
          <w:szCs w:val="36"/>
          <w:u w:val="thick"/>
        </w:rPr>
        <w:t xml:space="preserve">  </w:t>
      </w:r>
    </w:p>
    <w:p w14:paraId="1672B346">
      <w:pPr>
        <w:spacing w:line="300" w:lineRule="auto"/>
        <w:ind w:firstLine="2168" w:firstLineChars="6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年 班 级</w:t>
      </w:r>
      <w:r>
        <w:rPr>
          <w:rFonts w:hint="eastAsia"/>
          <w:b/>
          <w:bCs/>
          <w:sz w:val="36"/>
          <w:szCs w:val="36"/>
          <w:u w:val="thick"/>
        </w:rPr>
        <w:t xml:space="preserve">                 </w:t>
      </w:r>
      <w:r>
        <w:rPr>
          <w:b/>
          <w:bCs/>
          <w:sz w:val="36"/>
          <w:szCs w:val="36"/>
          <w:u w:val="thick"/>
        </w:rPr>
        <w:t xml:space="preserve"> </w:t>
      </w:r>
    </w:p>
    <w:p w14:paraId="49543189">
      <w:pPr>
        <w:spacing w:line="300" w:lineRule="auto"/>
        <w:ind w:firstLine="321" w:firstLineChars="100"/>
        <w:rPr>
          <w:b/>
          <w:bCs/>
        </w:rPr>
      </w:pPr>
      <w:r>
        <w:rPr>
          <w:rFonts w:hint="eastAsia"/>
          <w:b/>
          <w:bCs/>
          <w:sz w:val="32"/>
        </w:rPr>
        <w:t xml:space="preserve">                   </w:t>
      </w:r>
    </w:p>
    <w:p w14:paraId="3DFD3BF2">
      <w:pPr>
        <w:spacing w:line="300" w:lineRule="auto"/>
        <w:jc w:val="center"/>
        <w:rPr>
          <w:rFonts w:hint="default" w:eastAsia="宋体"/>
          <w:b/>
          <w:bCs/>
          <w:sz w:val="36"/>
          <w:szCs w:val="36"/>
          <w:lang w:val="en-US" w:eastAsia="zh-CN"/>
        </w:rPr>
        <w:sectPr>
          <w:pgSz w:w="11906" w:h="16838"/>
          <w:pgMar w:top="1246" w:right="1800" w:bottom="1246" w:left="144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  <w:lang w:val="en-US" w:eastAsia="zh-CN"/>
        </w:rPr>
        <w:t xml:space="preserve"> 日</w:t>
      </w:r>
    </w:p>
    <w:p w14:paraId="5E2CC8BD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实验目的</w:t>
      </w:r>
    </w:p>
    <w:p w14:paraId="771DDFBC">
      <w:pPr>
        <w:pStyle w:val="9"/>
        <w:numPr>
          <w:ilvl w:val="0"/>
          <w:numId w:val="2"/>
        </w:numPr>
        <w:spacing w:line="300" w:lineRule="auto"/>
        <w:ind w:firstLineChars="0"/>
      </w:pPr>
      <w:r>
        <w:rPr>
          <w:rFonts w:hint="eastAsia"/>
        </w:rPr>
        <w:t>复习操作系统关于函数调用的知识点</w:t>
      </w:r>
    </w:p>
    <w:p w14:paraId="501D30C6">
      <w:pPr>
        <w:pStyle w:val="9"/>
        <w:numPr>
          <w:ilvl w:val="0"/>
          <w:numId w:val="2"/>
        </w:numPr>
        <w:spacing w:line="300" w:lineRule="auto"/>
        <w:ind w:firstLineChars="0"/>
      </w:pPr>
      <w:r>
        <w:rPr>
          <w:rFonts w:hint="eastAsia"/>
        </w:rPr>
        <w:t>复习汇编语言中有关寄存器的知识点</w:t>
      </w:r>
    </w:p>
    <w:p w14:paraId="0AE4F0FA">
      <w:pPr>
        <w:pStyle w:val="9"/>
        <w:numPr>
          <w:ilvl w:val="0"/>
          <w:numId w:val="2"/>
        </w:numPr>
        <w:spacing w:line="300" w:lineRule="auto"/>
        <w:ind w:firstLineChars="0"/>
      </w:pPr>
      <w:r>
        <w:rPr>
          <w:rFonts w:hint="eastAsia"/>
        </w:rPr>
        <w:t>学习使用编译器调试功能</w:t>
      </w:r>
    </w:p>
    <w:p w14:paraId="0BFD6085">
      <w:pPr>
        <w:pStyle w:val="9"/>
        <w:numPr>
          <w:ilvl w:val="0"/>
          <w:numId w:val="2"/>
        </w:numPr>
        <w:spacing w:line="300" w:lineRule="auto"/>
        <w:ind w:firstLineChars="0"/>
      </w:pPr>
      <w:r>
        <w:rPr>
          <w:rFonts w:hint="eastAsia"/>
        </w:rPr>
        <w:t>为软件安全课程准备实验环境</w:t>
      </w:r>
    </w:p>
    <w:p w14:paraId="529D0A35">
      <w:pPr>
        <w:pStyle w:val="9"/>
        <w:spacing w:line="300" w:lineRule="auto"/>
        <w:ind w:left="420" w:firstLine="0" w:firstLineChars="0"/>
        <w:rPr>
          <w:rFonts w:hint="eastAsia"/>
        </w:rPr>
      </w:pPr>
    </w:p>
    <w:p w14:paraId="126C7C8D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过程记录</w:t>
      </w:r>
    </w:p>
    <w:p w14:paraId="5842175B">
      <w:pPr>
        <w:pStyle w:val="9"/>
        <w:spacing w:line="300" w:lineRule="auto"/>
        <w:ind w:left="360" w:firstLine="0" w:firstLineChars="0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272405" cy="3449320"/>
            <wp:effectExtent l="0" t="0" r="10795" b="5080"/>
            <wp:docPr id="1" name="图片 1" descr="58df9f40e2afb7e47ffc1756487c9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df9f40e2afb7e47ffc1756487c9db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1334">
      <w:pPr>
        <w:pStyle w:val="9"/>
        <w:spacing w:line="300" w:lineRule="auto"/>
        <w:ind w:left="360" w:firstLine="0" w:firstLineChars="0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267325" cy="4209415"/>
            <wp:effectExtent l="0" t="0" r="3175" b="6985"/>
            <wp:docPr id="3" name="图片 3" descr="af15abf1f6f528f9d3776c58fc53b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f15abf1f6f528f9d3776c58fc53b9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2E86">
      <w:pPr>
        <w:pStyle w:val="9"/>
        <w:spacing w:line="300" w:lineRule="auto"/>
        <w:ind w:left="360" w:firstLine="0" w:firstLineChars="0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269865" cy="4347845"/>
            <wp:effectExtent l="0" t="0" r="635" b="8255"/>
            <wp:docPr id="6" name="图片 6" descr="b8b017b3382724535d536d452e809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8b017b3382724535d536d452e8095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8E5B">
      <w:pPr>
        <w:pStyle w:val="9"/>
        <w:spacing w:line="300" w:lineRule="auto"/>
        <w:ind w:left="360" w:firstLine="0" w:firstLineChars="0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269230" cy="4346575"/>
            <wp:effectExtent l="0" t="0" r="1270" b="9525"/>
            <wp:docPr id="5" name="图片 5" descr="de8e02fb0b84cf5644de9d29b9da7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8e02fb0b84cf5644de9d29b9da7b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F0A4">
      <w:pPr>
        <w:pStyle w:val="9"/>
        <w:spacing w:line="300" w:lineRule="auto"/>
        <w:ind w:left="360" w:firstLine="0" w:firstLineChars="0"/>
        <w:rPr>
          <w:rFonts w:hint="eastAsia" w:eastAsia="宋体"/>
          <w:b/>
          <w:bCs/>
          <w:sz w:val="32"/>
          <w:szCs w:val="32"/>
          <w:lang w:eastAsia="zh-CN"/>
        </w:rPr>
      </w:pPr>
    </w:p>
    <w:p w14:paraId="5083ABF5">
      <w:pPr>
        <w:pStyle w:val="9"/>
        <w:spacing w:line="300" w:lineRule="auto"/>
        <w:ind w:left="360" w:firstLine="0" w:firstLineChars="0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269865" cy="4347845"/>
            <wp:effectExtent l="0" t="0" r="635" b="8255"/>
            <wp:docPr id="7" name="图片 7" descr="b8b017b3382724535d536d452e809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8b017b3382724535d536d452e8095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6C93">
      <w:pPr>
        <w:pStyle w:val="9"/>
        <w:spacing w:line="300" w:lineRule="auto"/>
        <w:ind w:left="360" w:firstLine="0" w:firstLineChars="0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274310" cy="5295265"/>
            <wp:effectExtent l="0" t="0" r="8890" b="635"/>
            <wp:docPr id="8" name="图片 8" descr="3c1e5805a6cf2dc053bb5180efd74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c1e5805a6cf2dc053bb5180efd743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F49A37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心得体会</w:t>
      </w:r>
    </w:p>
    <w:p w14:paraId="6381FE3E">
      <w:pPr>
        <w:spacing w:line="300" w:lineRule="auto"/>
        <w:rPr>
          <w:rFonts w:hint="eastAsia"/>
          <w:b/>
          <w:bCs/>
          <w:sz w:val="32"/>
          <w:szCs w:val="32"/>
        </w:rPr>
      </w:pPr>
    </w:p>
    <w:p w14:paraId="7390E3D2">
      <w:pPr>
        <w:pStyle w:val="9"/>
        <w:spacing w:line="300" w:lineRule="auto"/>
        <w:ind w:left="442"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DE5819"/>
    <w:multiLevelType w:val="multilevel"/>
    <w:tmpl w:val="5DDE58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6725DBE"/>
    <w:multiLevelType w:val="multilevel"/>
    <w:tmpl w:val="66725DBE"/>
    <w:lvl w:ilvl="0" w:tentative="0">
      <w:start w:val="1"/>
      <w:numFmt w:val="bullet"/>
      <w:lvlText w:val=""/>
      <w:lvlJc w:val="left"/>
      <w:pPr>
        <w:ind w:left="420" w:hanging="44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4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RmMmE3NjExMzI1NTA2M2VkOWRiNTc1N2QzNWVhYTIifQ=="/>
  </w:docVars>
  <w:rsids>
    <w:rsidRoot w:val="0006727B"/>
    <w:rsid w:val="000368CC"/>
    <w:rsid w:val="0006727B"/>
    <w:rsid w:val="000B2B36"/>
    <w:rsid w:val="001C4063"/>
    <w:rsid w:val="001E46F1"/>
    <w:rsid w:val="001F614A"/>
    <w:rsid w:val="001F648B"/>
    <w:rsid w:val="00237340"/>
    <w:rsid w:val="002C5864"/>
    <w:rsid w:val="003146AF"/>
    <w:rsid w:val="0043409F"/>
    <w:rsid w:val="004A487F"/>
    <w:rsid w:val="004A5CF3"/>
    <w:rsid w:val="004F2671"/>
    <w:rsid w:val="005045FA"/>
    <w:rsid w:val="0059793E"/>
    <w:rsid w:val="005E19E4"/>
    <w:rsid w:val="005F1FE3"/>
    <w:rsid w:val="00635AAF"/>
    <w:rsid w:val="00661106"/>
    <w:rsid w:val="00692677"/>
    <w:rsid w:val="00793866"/>
    <w:rsid w:val="007F75BB"/>
    <w:rsid w:val="008652F2"/>
    <w:rsid w:val="008A3AF2"/>
    <w:rsid w:val="008D2CAF"/>
    <w:rsid w:val="009608BF"/>
    <w:rsid w:val="00A36F90"/>
    <w:rsid w:val="00C358BC"/>
    <w:rsid w:val="00C717E6"/>
    <w:rsid w:val="00D02732"/>
    <w:rsid w:val="00D36235"/>
    <w:rsid w:val="00DA0F59"/>
    <w:rsid w:val="00DA6E8D"/>
    <w:rsid w:val="00DF0A24"/>
    <w:rsid w:val="00F86329"/>
    <w:rsid w:val="1483081F"/>
    <w:rsid w:val="1BA834FC"/>
    <w:rsid w:val="315C5BFE"/>
    <w:rsid w:val="3D8951F5"/>
    <w:rsid w:val="647A64A0"/>
    <w:rsid w:val="7D21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Pages>6</Pages>
  <Words>120</Words>
  <Characters>120</Characters>
  <Lines>1</Lines>
  <Paragraphs>1</Paragraphs>
  <TotalTime>9</TotalTime>
  <ScaleCrop>false</ScaleCrop>
  <LinksUpToDate>false</LinksUpToDate>
  <CharactersWithSpaces>216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2023-09-08T10:06:00Z</dcterms:created>
  <dc:creator>Teacher J</dc:creator>
  <cp:lastModifiedBy>没有名可取了</cp:lastModifiedBy>
  <dcterms:modified xsi:type="dcterms:W3CDTF">2026-06-24T16:44:50Z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ED37A676CBDD4C7DB20CED0D2D8EB9DA_12</vt:lpwstr>
  </property>
  <property fmtid="{D5CDD505-2E9C-101B-9397-08002B2CF9AE}" pid="4" name="KSOTemplateDocerSaveRecord">
    <vt:lpwstr>eyJoZGlkIjoiMTM0YmQ0ODZiYzY5MzdhY2EyNDRiZWViNmZjMjliMWMiLCJ1c2VySWQiOiI3MTY1NTI5MDIifQ==</vt:lpwstr>
  </property>
</Properties>
</file>